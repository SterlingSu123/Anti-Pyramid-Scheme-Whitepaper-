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BE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b/>
          <w:bCs/>
          <w:sz w:val="44"/>
          <w:szCs w:val="44"/>
          <w:lang w:eastAsia="zh-CN"/>
        </w:rPr>
      </w:pPr>
      <w:r>
        <w:rPr>
          <w:rFonts w:hint="default"/>
          <w:b/>
          <w:bCs/>
          <w:sz w:val="44"/>
          <w:szCs w:val="44"/>
          <w:lang w:eastAsia="zh-CN"/>
        </w:rPr>
        <w:t>破言假</w:t>
      </w:r>
    </w:p>
    <w:p w14:paraId="01EE6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b w:val="0"/>
          <w:bCs w:val="0"/>
          <w:sz w:val="30"/>
          <w:szCs w:val="30"/>
          <w:lang w:eastAsia="zh-CN"/>
        </w:rPr>
      </w:pPr>
      <w:r>
        <w:rPr>
          <w:rFonts w:hint="default"/>
          <w:b w:val="0"/>
          <w:bCs w:val="0"/>
          <w:sz w:val="30"/>
          <w:szCs w:val="30"/>
          <w:lang w:val="en-GB" w:eastAsia="zh-CN"/>
        </w:rPr>
        <w:t>(</w:t>
      </w:r>
      <w:r>
        <w:rPr>
          <w:rFonts w:hint="default"/>
          <w:b w:val="0"/>
          <w:bCs w:val="0"/>
          <w:sz w:val="30"/>
          <w:szCs w:val="30"/>
          <w:lang w:eastAsia="zh-CN"/>
        </w:rPr>
        <w:t>改自周杰伦《霍元甲》）</w:t>
      </w:r>
    </w:p>
    <w:p w14:paraId="709BE552">
      <w:pPr>
        <w:jc w:val="center"/>
        <w:rPr>
          <w:rFonts w:hint="default"/>
          <w:lang w:eastAsia="zh-CN"/>
        </w:rPr>
      </w:pPr>
    </w:p>
    <w:p w14:paraId="68741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吓 话有几回合 迷雾罩着</w:t>
      </w:r>
    </w:p>
    <w:p w14:paraId="64818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空头票 签了什么 后悔着</w:t>
      </w:r>
    </w:p>
    <w:p w14:paraId="6BB26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天下谁的 神话又如何</w:t>
      </w:r>
    </w:p>
    <w:p w14:paraId="15658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揭谎言 我辈尚智德</w:t>
      </w:r>
    </w:p>
    <w:p w14:paraId="7AF8C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我的 笔锋了得</w:t>
      </w:r>
    </w:p>
    <w:p w14:paraId="60EFB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期待着 拆穿骗局几个</w:t>
      </w:r>
    </w:p>
    <w:p w14:paraId="0629F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人心难测 谁是强者</w:t>
      </w:r>
    </w:p>
    <w:p w14:paraId="0AC09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谁定清醒时代的规则</w:t>
      </w:r>
    </w:p>
    <w:p w14:paraId="0E037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书房里 键盘敲过去 清晰的字体</w:t>
      </w:r>
    </w:p>
    <w:p w14:paraId="03C9F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未痊愈的回忆</w:t>
      </w:r>
    </w:p>
    <w:p w14:paraId="47E91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我记得你 却坚持走下去</w:t>
      </w:r>
    </w:p>
    <w:p w14:paraId="39EA7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破破破破 破破破破</w:t>
      </w:r>
    </w:p>
    <w:p w14:paraId="2D53B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破套路的方法招式灵活</w:t>
      </w:r>
    </w:p>
    <w:p w14:paraId="1CB45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活活活活 活活活活</w:t>
      </w:r>
    </w:p>
    <w:p w14:paraId="578FA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活着心智就该不断淬火</w:t>
      </w:r>
    </w:p>
    <w:p w14:paraId="1F415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惑惑惑惑 惑惑惑惑</w:t>
      </w:r>
    </w:p>
    <w:p w14:paraId="1522F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惑众妖言从来不属于我</w:t>
      </w:r>
    </w:p>
    <w:p w14:paraId="26C3E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我我我我 我我我我</w:t>
      </w:r>
    </w:p>
    <w:p w14:paraId="2DB9B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我们</w:t>
      </w:r>
      <w:bookmarkStart w:id="0" w:name="_GoBack"/>
      <w:bookmarkEnd w:id="0"/>
      <w:r>
        <w:rPr>
          <w:rFonts w:hint="default"/>
          <w:sz w:val="28"/>
          <w:szCs w:val="28"/>
          <w:lang w:eastAsia="zh-CN"/>
        </w:rPr>
        <w:t>精准出手无人能躲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1873FDC"/>
    <w:rsid w:val="2188552B"/>
    <w:rsid w:val="28DA2E89"/>
    <w:rsid w:val="2A4254F9"/>
    <w:rsid w:val="2D1F32F4"/>
    <w:rsid w:val="323B4D81"/>
    <w:rsid w:val="345C4CBF"/>
    <w:rsid w:val="34B70380"/>
    <w:rsid w:val="3AE174A3"/>
    <w:rsid w:val="43446334"/>
    <w:rsid w:val="44A84E71"/>
    <w:rsid w:val="477DCE1E"/>
    <w:rsid w:val="573E1E21"/>
    <w:rsid w:val="5B487E91"/>
    <w:rsid w:val="5C564D8D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Microsoft YaHei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Microsoft YaHei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185</Words>
  <Characters>185</Characters>
  <Lines>0</Lines>
  <Paragraphs>0</Paragraphs>
  <TotalTime>4</TotalTime>
  <ScaleCrop>false</ScaleCrop>
  <LinksUpToDate>false</LinksUpToDate>
  <CharactersWithSpaces>201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Sterling</dc:creator>
  <cp:lastModifiedBy>紫倩子谦</cp:lastModifiedBy>
  <dcterms:modified xsi:type="dcterms:W3CDTF">2025-11-23T11:21:29Z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eyJoZGlkIjoiYjdlMzZkODcxZjM2OGU2N2I0MGZmODkwOWYxYWE4NzMiLCJ1c2VySWQiOiIzNTQwOTM1NjkifQ==</vt:lpwstr>
  </property>
  <property fmtid="{D5CDD505-2E9C-101B-9397-08002B2CF9AE}" pid="6" name="ICV">
    <vt:lpwstr>190E6250F4DE4AFDAE6C8FF9ED7CDDCB_13</vt:lpwstr>
  </property>
</Properties>
</file>